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4DBE6" w14:textId="3CFE370F" w:rsidR="00292168" w:rsidRDefault="00AB0F33" w:rsidP="00CD2A6B">
      <w:pPr>
        <w:ind w:left="-1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2A9044" wp14:editId="2463D639">
                <wp:simplePos x="0" y="0"/>
                <wp:positionH relativeFrom="margin">
                  <wp:posOffset>0</wp:posOffset>
                </wp:positionH>
                <wp:positionV relativeFrom="paragraph">
                  <wp:posOffset>2080858</wp:posOffset>
                </wp:positionV>
                <wp:extent cx="9143626" cy="634702"/>
                <wp:effectExtent l="0" t="0" r="635" b="0"/>
                <wp:wrapNone/>
                <wp:docPr id="134493666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3626" cy="634702"/>
                        </a:xfrm>
                        <a:prstGeom prst="rect">
                          <a:avLst/>
                        </a:prstGeom>
                        <a:noFill/>
                        <a:ln w="25400" cap="flat">
                          <a:noFill/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31A486B2" w14:textId="22D80CA3" w:rsidR="00AB0F33" w:rsidRPr="00CE0730" w:rsidRDefault="00CE0730" w:rsidP="00AB0F33">
                            <w:pPr>
                              <w:jc w:val="center"/>
                              <w:rPr>
                                <w:rFonts w:ascii="Calibri" w:hAnsi="Calibri" w:cs="Calibri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60"/>
                                <w:szCs w:val="60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60"/>
                                <w:szCs w:val="60"/>
                              </w:rPr>
                              <w:instrText xml:space="preserve"> MERGEFIELD Name </w:instrText>
                            </w:r>
                            <w:r>
                              <w:rPr>
                                <w:rFonts w:ascii="Calibri" w:hAnsi="Calibri" w:cs="Calibri"/>
                                <w:sz w:val="60"/>
                                <w:szCs w:val="60"/>
                              </w:rPr>
                              <w:fldChar w:fldCharType="separate"/>
                            </w:r>
                            <w:r w:rsidR="002D6EA0" w:rsidRPr="00681703">
                              <w:rPr>
                                <w:rFonts w:ascii="Calibri" w:hAnsi="Calibri" w:cs="Calibri"/>
                                <w:noProof/>
                                <w:sz w:val="60"/>
                                <w:szCs w:val="60"/>
                              </w:rPr>
                              <w:t>Srisri Jakka</w:t>
                            </w:r>
                            <w:r>
                              <w:rPr>
                                <w:rFonts w:ascii="Calibri" w:hAnsi="Calibri" w:cs="Calibri"/>
                                <w:sz w:val="60"/>
                                <w:szCs w:val="6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A9044" id="Rectangle 4" o:spid="_x0000_s1026" style="position:absolute;left:0;text-align:left;margin-left:0;margin-top:163.85pt;width:719.95pt;height:50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" filled="f" stroked="f" strokeweight="2pt">
                <v:stroke miterlimit="4"/>
                <v:textbox inset="3pt,3pt,3pt,3pt">
                  <w:txbxContent>
                    <w:p w14:paraId="31A486B2" w14:textId="22D80CA3" w:rsidR="00AB0F33" w:rsidRPr="00CE0730" w:rsidRDefault="00CE0730" w:rsidP="00AB0F33">
                      <w:pPr>
                        <w:jc w:val="center"/>
                        <w:rPr>
                          <w:rFonts w:ascii="Calibri" w:hAnsi="Calibri" w:cs="Calibri"/>
                          <w:sz w:val="60"/>
                          <w:szCs w:val="60"/>
                        </w:rPr>
                      </w:pPr>
                      <w:r>
                        <w:rPr>
                          <w:rFonts w:ascii="Calibri" w:hAnsi="Calibri" w:cs="Calibri"/>
                          <w:sz w:val="60"/>
                          <w:szCs w:val="60"/>
                        </w:rPr>
                        <w:fldChar w:fldCharType="begin"/>
                      </w:r>
                      <w:r>
                        <w:rPr>
                          <w:rFonts w:ascii="Calibri" w:hAnsi="Calibri" w:cs="Calibri"/>
                          <w:sz w:val="60"/>
                          <w:szCs w:val="60"/>
                        </w:rPr>
                        <w:instrText xml:space="preserve"> MERGEFIELD Name </w:instrText>
                      </w:r>
                      <w:r>
                        <w:rPr>
                          <w:rFonts w:ascii="Calibri" w:hAnsi="Calibri" w:cs="Calibri"/>
                          <w:sz w:val="60"/>
                          <w:szCs w:val="60"/>
                        </w:rPr>
                        <w:fldChar w:fldCharType="separate"/>
                      </w:r>
                      <w:r w:rsidR="002D6EA0" w:rsidRPr="00681703">
                        <w:rPr>
                          <w:rFonts w:ascii="Calibri" w:hAnsi="Calibri" w:cs="Calibri"/>
                          <w:noProof/>
                          <w:sz w:val="60"/>
                          <w:szCs w:val="60"/>
                        </w:rPr>
                        <w:t>Srisri Jakka</w:t>
                      </w:r>
                      <w:r>
                        <w:rPr>
                          <w:rFonts w:ascii="Calibri" w:hAnsi="Calibri" w:cs="Calibri"/>
                          <w:sz w:val="60"/>
                          <w:szCs w:val="60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D2A6B">
        <w:rPr>
          <w:noProof/>
        </w:rPr>
        <w:drawing>
          <wp:inline distT="0" distB="0" distL="0" distR="0" wp14:anchorId="44ABB8BA" wp14:editId="6CB9C92D">
            <wp:extent cx="9246870" cy="6657746"/>
            <wp:effectExtent l="0" t="0" r="0" b="0"/>
            <wp:docPr id="54589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0643" cy="6667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2168" w:rsidSect="00AC0554">
      <w:pgSz w:w="15840" w:h="12240" w:orient="landscape" w:code="1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A9BCC" w14:textId="77777777" w:rsidR="0037536D" w:rsidRDefault="0037536D" w:rsidP="00E274A2">
      <w:r>
        <w:separator/>
      </w:r>
    </w:p>
  </w:endnote>
  <w:endnote w:type="continuationSeparator" w:id="0">
    <w:p w14:paraId="6E3F5BDB" w14:textId="77777777" w:rsidR="0037536D" w:rsidRDefault="0037536D" w:rsidP="00E27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E90D4" w14:textId="77777777" w:rsidR="0037536D" w:rsidRDefault="0037536D" w:rsidP="00E274A2">
      <w:r>
        <w:separator/>
      </w:r>
    </w:p>
  </w:footnote>
  <w:footnote w:type="continuationSeparator" w:id="0">
    <w:p w14:paraId="3620192D" w14:textId="77777777" w:rsidR="0037536D" w:rsidRDefault="0037536D" w:rsidP="00E27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5C5"/>
    <w:rsid w:val="000017A0"/>
    <w:rsid w:val="00006F0C"/>
    <w:rsid w:val="00036476"/>
    <w:rsid w:val="00073004"/>
    <w:rsid w:val="000777CD"/>
    <w:rsid w:val="0008104D"/>
    <w:rsid w:val="00091423"/>
    <w:rsid w:val="00096224"/>
    <w:rsid w:val="000A0A15"/>
    <w:rsid w:val="000A1569"/>
    <w:rsid w:val="000A41CD"/>
    <w:rsid w:val="000A641B"/>
    <w:rsid w:val="000E0C95"/>
    <w:rsid w:val="000F3E4E"/>
    <w:rsid w:val="000F61FC"/>
    <w:rsid w:val="001056CB"/>
    <w:rsid w:val="00114D8E"/>
    <w:rsid w:val="0012521F"/>
    <w:rsid w:val="0012525A"/>
    <w:rsid w:val="00160F8E"/>
    <w:rsid w:val="001A1623"/>
    <w:rsid w:val="001A4C07"/>
    <w:rsid w:val="001D3DAA"/>
    <w:rsid w:val="001E2BD5"/>
    <w:rsid w:val="001E57B7"/>
    <w:rsid w:val="001F1353"/>
    <w:rsid w:val="001F5402"/>
    <w:rsid w:val="00202CF0"/>
    <w:rsid w:val="002110F7"/>
    <w:rsid w:val="002112A3"/>
    <w:rsid w:val="002246F2"/>
    <w:rsid w:val="002454AE"/>
    <w:rsid w:val="0025656E"/>
    <w:rsid w:val="00292168"/>
    <w:rsid w:val="00296FF3"/>
    <w:rsid w:val="002A7532"/>
    <w:rsid w:val="002C1B5F"/>
    <w:rsid w:val="002D6EA0"/>
    <w:rsid w:val="002E4103"/>
    <w:rsid w:val="002E5FA8"/>
    <w:rsid w:val="002F0037"/>
    <w:rsid w:val="002F1426"/>
    <w:rsid w:val="00304205"/>
    <w:rsid w:val="00320567"/>
    <w:rsid w:val="00346AAC"/>
    <w:rsid w:val="00366216"/>
    <w:rsid w:val="0037536D"/>
    <w:rsid w:val="003D2E3F"/>
    <w:rsid w:val="003D4044"/>
    <w:rsid w:val="003E0ED7"/>
    <w:rsid w:val="0040248F"/>
    <w:rsid w:val="00404DFE"/>
    <w:rsid w:val="0044308D"/>
    <w:rsid w:val="00444196"/>
    <w:rsid w:val="00465A60"/>
    <w:rsid w:val="00496030"/>
    <w:rsid w:val="00497D70"/>
    <w:rsid w:val="004B2321"/>
    <w:rsid w:val="004B3F9C"/>
    <w:rsid w:val="004D0AEC"/>
    <w:rsid w:val="004E66AA"/>
    <w:rsid w:val="004E7FCC"/>
    <w:rsid w:val="004F0952"/>
    <w:rsid w:val="004F6D24"/>
    <w:rsid w:val="00517D6D"/>
    <w:rsid w:val="005367F0"/>
    <w:rsid w:val="005660A1"/>
    <w:rsid w:val="00572269"/>
    <w:rsid w:val="00591779"/>
    <w:rsid w:val="0059337D"/>
    <w:rsid w:val="005967B0"/>
    <w:rsid w:val="005B09BE"/>
    <w:rsid w:val="005D1682"/>
    <w:rsid w:val="00600F06"/>
    <w:rsid w:val="00644421"/>
    <w:rsid w:val="00671F4C"/>
    <w:rsid w:val="0069264A"/>
    <w:rsid w:val="0069457D"/>
    <w:rsid w:val="006C60E6"/>
    <w:rsid w:val="006F7934"/>
    <w:rsid w:val="007005CD"/>
    <w:rsid w:val="00702760"/>
    <w:rsid w:val="007169E2"/>
    <w:rsid w:val="00742667"/>
    <w:rsid w:val="00744EC7"/>
    <w:rsid w:val="0074596A"/>
    <w:rsid w:val="00764976"/>
    <w:rsid w:val="00781429"/>
    <w:rsid w:val="00793A50"/>
    <w:rsid w:val="00795CF6"/>
    <w:rsid w:val="007A1D9D"/>
    <w:rsid w:val="007A7E8A"/>
    <w:rsid w:val="007B4D2C"/>
    <w:rsid w:val="007B5CEA"/>
    <w:rsid w:val="007B7ACA"/>
    <w:rsid w:val="007C7831"/>
    <w:rsid w:val="007D1D67"/>
    <w:rsid w:val="00825926"/>
    <w:rsid w:val="00843AC0"/>
    <w:rsid w:val="00847E5A"/>
    <w:rsid w:val="0089391C"/>
    <w:rsid w:val="008D202F"/>
    <w:rsid w:val="00915EC1"/>
    <w:rsid w:val="00925EF4"/>
    <w:rsid w:val="00971E87"/>
    <w:rsid w:val="00985E32"/>
    <w:rsid w:val="009930AD"/>
    <w:rsid w:val="009D38A7"/>
    <w:rsid w:val="009E5788"/>
    <w:rsid w:val="00A043A6"/>
    <w:rsid w:val="00A060A8"/>
    <w:rsid w:val="00A14B68"/>
    <w:rsid w:val="00A60676"/>
    <w:rsid w:val="00A83818"/>
    <w:rsid w:val="00A8520F"/>
    <w:rsid w:val="00A915D7"/>
    <w:rsid w:val="00AA433F"/>
    <w:rsid w:val="00AB0F33"/>
    <w:rsid w:val="00AC0554"/>
    <w:rsid w:val="00B008E8"/>
    <w:rsid w:val="00B21EBB"/>
    <w:rsid w:val="00B301B7"/>
    <w:rsid w:val="00B64806"/>
    <w:rsid w:val="00B813A3"/>
    <w:rsid w:val="00BA2E3A"/>
    <w:rsid w:val="00BB20CF"/>
    <w:rsid w:val="00BF3CB8"/>
    <w:rsid w:val="00C25D1C"/>
    <w:rsid w:val="00C46B32"/>
    <w:rsid w:val="00C56686"/>
    <w:rsid w:val="00C80C12"/>
    <w:rsid w:val="00CA19F1"/>
    <w:rsid w:val="00CB690E"/>
    <w:rsid w:val="00CD1290"/>
    <w:rsid w:val="00CD2A6B"/>
    <w:rsid w:val="00CE0730"/>
    <w:rsid w:val="00D0433E"/>
    <w:rsid w:val="00D139F5"/>
    <w:rsid w:val="00D27C02"/>
    <w:rsid w:val="00D534B3"/>
    <w:rsid w:val="00D57D67"/>
    <w:rsid w:val="00D66BBB"/>
    <w:rsid w:val="00D754B7"/>
    <w:rsid w:val="00D95F11"/>
    <w:rsid w:val="00DA2DFC"/>
    <w:rsid w:val="00DB7228"/>
    <w:rsid w:val="00DD00C7"/>
    <w:rsid w:val="00DE2608"/>
    <w:rsid w:val="00E03C4B"/>
    <w:rsid w:val="00E228B2"/>
    <w:rsid w:val="00E274A2"/>
    <w:rsid w:val="00E42DC7"/>
    <w:rsid w:val="00EA2CD7"/>
    <w:rsid w:val="00EB45C5"/>
    <w:rsid w:val="00EC4255"/>
    <w:rsid w:val="00EE5A14"/>
    <w:rsid w:val="00EF406E"/>
    <w:rsid w:val="00F10823"/>
    <w:rsid w:val="00F73DB2"/>
    <w:rsid w:val="00F74EA6"/>
    <w:rsid w:val="00F85682"/>
    <w:rsid w:val="00F94F62"/>
    <w:rsid w:val="00FB6AB9"/>
    <w:rsid w:val="00FF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7A9D2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unhideWhenUsed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EE5A14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114D8E"/>
    <w:pPr>
      <w:outlineLvl w:val="0"/>
    </w:pPr>
    <w:rPr>
      <w:rFonts w:asciiTheme="majorHAnsi" w:hAnsiTheme="majorHAnsi"/>
      <w:color w:val="C08937" w:themeColor="accent1"/>
      <w:sz w:val="70"/>
    </w:rPr>
  </w:style>
  <w:style w:type="paragraph" w:styleId="Heading2">
    <w:name w:val="heading 2"/>
    <w:basedOn w:val="Normal"/>
    <w:next w:val="Normal"/>
    <w:link w:val="Heading2Char"/>
    <w:uiPriority w:val="1"/>
    <w:qFormat/>
    <w:rsid w:val="00EE5A14"/>
    <w:pPr>
      <w:keepNext/>
      <w:keepLines/>
      <w:jc w:val="center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EE5A14"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4"/>
    <w:qFormat/>
    <w:rsid w:val="00292168"/>
    <w:rPr>
      <w:sz w:val="10"/>
    </w:rPr>
  </w:style>
  <w:style w:type="table" w:styleId="TableGrid">
    <w:name w:val="Table Grid"/>
    <w:basedOn w:val="TableNormal"/>
    <w:uiPriority w:val="39"/>
    <w:rsid w:val="00292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14D8E"/>
    <w:rPr>
      <w:rFonts w:asciiTheme="majorHAnsi" w:hAnsiTheme="majorHAnsi"/>
      <w:color w:val="C08937" w:themeColor="accent1"/>
      <w:sz w:val="70"/>
    </w:rPr>
  </w:style>
  <w:style w:type="character" w:customStyle="1" w:styleId="Heading2Char">
    <w:name w:val="Heading 2 Char"/>
    <w:basedOn w:val="DefaultParagraphFont"/>
    <w:link w:val="Heading2"/>
    <w:uiPriority w:val="1"/>
    <w:rsid w:val="00EE5A14"/>
    <w:rPr>
      <w:rFonts w:eastAsiaTheme="majorEastAsia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EE5A14"/>
    <w:rPr>
      <w:rFonts w:asciiTheme="majorHAnsi" w:eastAsiaTheme="majorEastAsia" w:hAnsiTheme="majorHAnsi" w:cstheme="majorBidi"/>
      <w:color w:val="000000" w:themeColor="text1"/>
      <w:sz w:val="28"/>
    </w:rPr>
  </w:style>
  <w:style w:type="character" w:styleId="PlaceholderText">
    <w:name w:val="Placeholder Text"/>
    <w:basedOn w:val="DefaultParagraphFont"/>
    <w:uiPriority w:val="99"/>
    <w:semiHidden/>
    <w:rsid w:val="00EE5A14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74A2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74A2"/>
    <w:rPr>
      <w:color w:val="000000" w:themeColor="text1"/>
    </w:rPr>
  </w:style>
  <w:style w:type="paragraph" w:customStyle="1" w:styleId="Heading1Alt">
    <w:name w:val="Heading 1 Alt"/>
    <w:basedOn w:val="Heading1"/>
    <w:uiPriority w:val="3"/>
    <w:qFormat/>
    <w:rsid w:val="00DD00C7"/>
    <w:pPr>
      <w:jc w:val="center"/>
    </w:pPr>
    <w:rPr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qFormat/>
    <w:rsid w:val="00AB0F33"/>
    <w:pPr>
      <w:spacing w:after="200"/>
    </w:pPr>
    <w:rPr>
      <w:i/>
      <w:iCs/>
      <w:color w:val="5E5E5E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vinMartin\AppData\Roaming\Microsoft\Templates\Formal%20award%20certificate.dotx" TargetMode="External"/></Relationships>
</file>

<file path=word/theme/theme1.xml><?xml version="1.0" encoding="utf-8"?>
<a:theme xmlns:a="http://schemas.openxmlformats.org/drawingml/2006/main" name="Formal certificate">
  <a:themeElements>
    <a:clrScheme name="Certificate N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C08937"/>
      </a:accent1>
      <a:accent2>
        <a:srgbClr val="F6DC75"/>
      </a:accent2>
      <a:accent3>
        <a:srgbClr val="F6E29C"/>
      </a:accent3>
      <a:accent4>
        <a:srgbClr val="001B48"/>
      </a:accent4>
      <a:accent5>
        <a:srgbClr val="2590AA"/>
      </a:accent5>
      <a:accent6>
        <a:srgbClr val="C3CFFF"/>
      </a:accent6>
      <a:hlink>
        <a:srgbClr val="0000FF"/>
      </a:hlink>
      <a:folHlink>
        <a:srgbClr val="FF00FF"/>
      </a:folHlink>
    </a:clrScheme>
    <a:fontScheme name="Custom 31">
      <a:majorFont>
        <a:latin typeface="Walbaum Text Pro"/>
        <a:ea typeface="Gill Sans"/>
        <a:cs typeface="Gill Sans"/>
      </a:majorFont>
      <a:minorFont>
        <a:latin typeface="Avenir Next LT Pro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Formal certificate" id="{562B7304-95EA-A845-9470-9573C0EB1D24}" vid="{395B922F-B983-7948-9293-6292CF4DE6B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E9D1013223E47B4C4D523895B2BA9" ma:contentTypeVersion="11" ma:contentTypeDescription="Create a new document." ma:contentTypeScope="" ma:versionID="761feae96cb9ead1e2ab79a128dd5969">
  <xsd:schema xmlns:xsd="http://www.w3.org/2001/XMLSchema" xmlns:xs="http://www.w3.org/2001/XMLSchema" xmlns:p="http://schemas.microsoft.com/office/2006/metadata/properties" xmlns:ns3="f3de2b5d-22c1-44cb-8eb2-7cd6d70874e0" targetNamespace="http://schemas.microsoft.com/office/2006/metadata/properties" ma:root="true" ma:fieldsID="626a8811de4b0e05e67733276f9acb93" ns3:_="">
    <xsd:import namespace="f3de2b5d-22c1-44cb-8eb2-7cd6d70874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e2b5d-22c1-44cb-8eb2-7cd6d70874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3de2b5d-22c1-44cb-8eb2-7cd6d70874e0" xsi:nil="true"/>
  </documentManagement>
</p:properties>
</file>

<file path=customXml/itemProps1.xml><?xml version="1.0" encoding="utf-8"?>
<ds:datastoreItem xmlns:ds="http://schemas.openxmlformats.org/officeDocument/2006/customXml" ds:itemID="{A2195A65-D6CF-49D7-98AA-FFD102BB9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de2b5d-22c1-44cb-8eb2-7cd6d7087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33645B-1B6C-49B8-9BFE-B1AF54E3BE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66DD9D-8904-4441-9070-5AD534C615E4}">
  <ds:schemaRefs>
    <ds:schemaRef ds:uri="http://schemas.microsoft.com/office/2006/metadata/properties"/>
    <ds:schemaRef ds:uri="http://schemas.microsoft.com/office/infopath/2007/PartnerControls"/>
    <ds:schemaRef ds:uri="f3de2b5d-22c1-44cb-8eb2-7cd6d70874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Formal award certificate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2025-04-11T10:54:00Z</dcterms:created>
  <dcterms:modified xsi:type="dcterms:W3CDTF">2025-04-11T10:54:00Z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0x01010093AE9D1013223E47B4C4D523895B2BA9</vt:lpwstr>
  </property>
</Properties>
</file>